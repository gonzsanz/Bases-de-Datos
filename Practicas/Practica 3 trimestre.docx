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ourier New" w:eastAsiaTheme="minorHAnsi" w:hAnsi="Courier New" w:cs="Courier New"/>
          <w:sz w:val="2"/>
          <w:szCs w:val="24"/>
          <w:lang w:eastAsia="en-US"/>
        </w:rPr>
        <w:id w:val="-838692975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4F0971B0" w14:textId="0C1D9C4C" w:rsidR="00545461" w:rsidRDefault="00545461">
          <w:pPr>
            <w:pStyle w:val="Sinespaciado"/>
            <w:rPr>
              <w:sz w:val="2"/>
            </w:rPr>
          </w:pPr>
        </w:p>
        <w:p w14:paraId="385B42CE" w14:textId="3FA1AD97" w:rsidR="00545461" w:rsidRDefault="0054546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01EB8D2" wp14:editId="55A51DE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33CAE23" w14:textId="626A0F9F" w:rsidR="00545461" w:rsidRPr="00545461" w:rsidRDefault="00545461">
                                    <w:pPr>
                                      <w:pStyle w:val="Sinespaciado"/>
                                      <w:rPr>
                                        <w:rFonts w:ascii="Times New Roman" w:eastAsiaTheme="majorEastAsia" w:hAnsi="Times New Roman" w:cs="Times New Roman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545461">
                                      <w:rPr>
                                        <w:rFonts w:ascii="Times New Roman" w:eastAsiaTheme="majorEastAsia" w:hAnsi="Times New Roman" w:cs="Times New Roman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pRÁCTICA TERCER TRIMESTRE</w:t>
                                    </w:r>
                                  </w:p>
                                </w:sdtContent>
                              </w:sdt>
                              <w:p w14:paraId="79F167A7" w14:textId="61D09E2F" w:rsidR="00545461" w:rsidRDefault="00FA7249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5461" w:rsidRPr="00545461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BANCO</w:t>
                                    </w:r>
                                  </w:sdtContent>
                                </w:sdt>
                                <w:r w:rsidR="00545461">
                                  <w:t xml:space="preserve"> </w:t>
                                </w:r>
                              </w:p>
                              <w:p w14:paraId="3D226415" w14:textId="77777777" w:rsidR="00545461" w:rsidRDefault="0054546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01EB8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336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Times New Roman" w:eastAsiaTheme="majorEastAsia" w:hAnsi="Times New Roman" w:cs="Times New Roman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33CAE23" w14:textId="626A0F9F" w:rsidR="00545461" w:rsidRPr="00545461" w:rsidRDefault="00545461">
                              <w:pPr>
                                <w:pStyle w:val="Sinespaciado"/>
                                <w:rPr>
                                  <w:rFonts w:ascii="Times New Roman" w:eastAsiaTheme="majorEastAsia" w:hAnsi="Times New Roman" w:cs="Times New Roman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545461">
                                <w:rPr>
                                  <w:rFonts w:ascii="Times New Roman" w:eastAsiaTheme="majorEastAsia" w:hAnsi="Times New Roman" w:cs="Times New Roman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pRÁCTICA TERCER TRIMESTRE</w:t>
                              </w:r>
                            </w:p>
                          </w:sdtContent>
                        </w:sdt>
                        <w:p w14:paraId="79F167A7" w14:textId="61D09E2F" w:rsidR="00545461" w:rsidRDefault="008F23E4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45461" w:rsidRPr="00545461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36"/>
                                  <w:szCs w:val="36"/>
                                </w:rPr>
                                <w:t>BANCO</w:t>
                              </w:r>
                            </w:sdtContent>
                          </w:sdt>
                          <w:r w:rsidR="00545461">
                            <w:t xml:space="preserve"> </w:t>
                          </w:r>
                        </w:p>
                        <w:p w14:paraId="3D226415" w14:textId="77777777" w:rsidR="00545461" w:rsidRDefault="0054546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6ECC532" wp14:editId="388D530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66618D" w14:textId="3FAFC179" w:rsidR="00545461" w:rsidRDefault="00FA724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45461" w:rsidRPr="00545461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1ºDAW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B95BF4" w14:textId="078D2911" w:rsidR="00545461" w:rsidRPr="00545461" w:rsidRDefault="00545461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545461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DAVID GONZALEZ SANZ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ECC532" id="Cuadro de texto 69" o:spid="_x0000_s1027" type="#_x0000_t202" style="position:absolute;margin-left:0;margin-top:0;width:468pt;height:29.5pt;z-index:2516613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B66618D" w14:textId="3FAFC179" w:rsidR="00545461" w:rsidRDefault="008F23E4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45461" w:rsidRPr="00545461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36"/>
                                  <w:szCs w:val="36"/>
                                </w:rPr>
                                <w:t>1ºDAW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51B95BF4" w14:textId="078D2911" w:rsidR="00545461" w:rsidRPr="00545461" w:rsidRDefault="00545461">
                              <w:pPr>
                                <w:pStyle w:val="Sinespaciado"/>
                                <w:jc w:val="right"/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545461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36"/>
                                  <w:szCs w:val="36"/>
                                </w:rPr>
                                <w:t>DAVID GONZALEZ SANZ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25CA707B" w14:textId="330968B8" w:rsidR="00D53FD2" w:rsidRDefault="00545461" w:rsidP="00D53FD2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1B3AB4F6" wp14:editId="36A151A9">
                <wp:simplePos x="0" y="0"/>
                <wp:positionH relativeFrom="column">
                  <wp:posOffset>51435</wp:posOffset>
                </wp:positionH>
                <wp:positionV relativeFrom="paragraph">
                  <wp:posOffset>1992435</wp:posOffset>
                </wp:positionV>
                <wp:extent cx="4913630" cy="2554605"/>
                <wp:effectExtent l="0" t="0" r="1270" b="0"/>
                <wp:wrapSquare wrapText="bothSides"/>
                <wp:docPr id="6" name="Imagen 6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 descr="Logotip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13630" cy="25546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p w14:paraId="1B3249DC" w14:textId="12AF2F10" w:rsidR="00686BE5" w:rsidRPr="00686BE5" w:rsidRDefault="00686BE5" w:rsidP="00686BE5">
      <w:pPr>
        <w:rPr>
          <w:sz w:val="32"/>
          <w:u w:val="single"/>
        </w:rPr>
      </w:pPr>
    </w:p>
    <w:sdt>
      <w:sdtPr>
        <w:id w:val="-406838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83B304" w14:textId="357F65EA" w:rsidR="00686BE5" w:rsidRDefault="00686BE5" w:rsidP="00686BE5">
          <w:r>
            <w:t>Práctica Banco</w:t>
          </w:r>
        </w:p>
        <w:p w14:paraId="4739A7C3" w14:textId="30B3F413" w:rsidR="00A6588F" w:rsidRDefault="00686BE5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128680" w:history="1">
            <w:r w:rsidR="00A6588F" w:rsidRPr="004228BE">
              <w:rPr>
                <w:rStyle w:val="Hipervnculo"/>
                <w:rFonts w:ascii="Times New Roman" w:hAnsi="Times New Roman" w:cs="Times New Roman"/>
                <w:noProof/>
              </w:rPr>
              <w:t>Creación de la Base de Datos</w:t>
            </w:r>
            <w:r w:rsidR="00A6588F">
              <w:rPr>
                <w:noProof/>
                <w:webHidden/>
              </w:rPr>
              <w:tab/>
            </w:r>
            <w:r w:rsidR="00A6588F">
              <w:rPr>
                <w:noProof/>
                <w:webHidden/>
              </w:rPr>
              <w:fldChar w:fldCharType="begin"/>
            </w:r>
            <w:r w:rsidR="00A6588F">
              <w:rPr>
                <w:noProof/>
                <w:webHidden/>
              </w:rPr>
              <w:instrText xml:space="preserve"> PAGEREF _Toc99128680 \h </w:instrText>
            </w:r>
            <w:r w:rsidR="00A6588F">
              <w:rPr>
                <w:noProof/>
                <w:webHidden/>
              </w:rPr>
            </w:r>
            <w:r w:rsidR="00A6588F">
              <w:rPr>
                <w:noProof/>
                <w:webHidden/>
              </w:rPr>
              <w:fldChar w:fldCharType="separate"/>
            </w:r>
            <w:r w:rsidR="00B84641">
              <w:rPr>
                <w:noProof/>
                <w:webHidden/>
              </w:rPr>
              <w:t>3</w:t>
            </w:r>
            <w:r w:rsidR="00A6588F">
              <w:rPr>
                <w:noProof/>
                <w:webHidden/>
              </w:rPr>
              <w:fldChar w:fldCharType="end"/>
            </w:r>
          </w:hyperlink>
        </w:p>
        <w:p w14:paraId="09E5BE6F" w14:textId="3ABC52D9" w:rsidR="00A6588F" w:rsidRDefault="00FA7249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128681" w:history="1">
            <w:r w:rsidR="00A6588F" w:rsidRPr="004228BE">
              <w:rPr>
                <w:rStyle w:val="Hipervnculo"/>
                <w:rFonts w:ascii="Times New Roman" w:hAnsi="Times New Roman" w:cs="Times New Roman"/>
                <w:noProof/>
              </w:rPr>
              <w:t xml:space="preserve">Paso 1: </w:t>
            </w:r>
            <w:r w:rsidR="00A6588F" w:rsidRPr="00A6588F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Conectarse con root.</w:t>
            </w:r>
            <w:r w:rsidR="00A6588F" w:rsidRPr="00A6588F">
              <w:rPr>
                <w:b w:val="0"/>
                <w:bCs w:val="0"/>
                <w:noProof/>
                <w:webHidden/>
              </w:rPr>
              <w:tab/>
            </w:r>
            <w:r w:rsidR="00A6588F">
              <w:rPr>
                <w:noProof/>
                <w:webHidden/>
              </w:rPr>
              <w:fldChar w:fldCharType="begin"/>
            </w:r>
            <w:r w:rsidR="00A6588F">
              <w:rPr>
                <w:noProof/>
                <w:webHidden/>
              </w:rPr>
              <w:instrText xml:space="preserve"> PAGEREF _Toc99128681 \h </w:instrText>
            </w:r>
            <w:r w:rsidR="00A6588F">
              <w:rPr>
                <w:noProof/>
                <w:webHidden/>
              </w:rPr>
            </w:r>
            <w:r w:rsidR="00A6588F">
              <w:rPr>
                <w:noProof/>
                <w:webHidden/>
              </w:rPr>
              <w:fldChar w:fldCharType="separate"/>
            </w:r>
            <w:r w:rsidR="00B84641">
              <w:rPr>
                <w:noProof/>
                <w:webHidden/>
              </w:rPr>
              <w:t>3</w:t>
            </w:r>
            <w:r w:rsidR="00A6588F">
              <w:rPr>
                <w:noProof/>
                <w:webHidden/>
              </w:rPr>
              <w:fldChar w:fldCharType="end"/>
            </w:r>
          </w:hyperlink>
        </w:p>
        <w:p w14:paraId="4DC74C97" w14:textId="08419F96" w:rsidR="00A6588F" w:rsidRDefault="00FA7249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128682" w:history="1">
            <w:r w:rsidR="00A6588F" w:rsidRPr="004228BE">
              <w:rPr>
                <w:rStyle w:val="Hipervnculo"/>
                <w:rFonts w:ascii="Times New Roman" w:hAnsi="Times New Roman" w:cs="Times New Roman"/>
                <w:noProof/>
              </w:rPr>
              <w:t xml:space="preserve">Paso 2: </w:t>
            </w:r>
            <w:r w:rsidR="00A6588F" w:rsidRPr="00A6588F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 xml:space="preserve">Crear la base de datos </w:t>
            </w:r>
            <w:r w:rsidR="00A6588F" w:rsidRPr="00A6588F">
              <w:rPr>
                <w:b w:val="0"/>
                <w:bCs w:val="0"/>
                <w:noProof/>
                <w:webHidden/>
              </w:rPr>
              <w:tab/>
            </w:r>
            <w:r w:rsidR="00A6588F">
              <w:rPr>
                <w:noProof/>
                <w:webHidden/>
              </w:rPr>
              <w:fldChar w:fldCharType="begin"/>
            </w:r>
            <w:r w:rsidR="00A6588F">
              <w:rPr>
                <w:noProof/>
                <w:webHidden/>
              </w:rPr>
              <w:instrText xml:space="preserve"> PAGEREF _Toc99128682 \h </w:instrText>
            </w:r>
            <w:r w:rsidR="00A6588F">
              <w:rPr>
                <w:noProof/>
                <w:webHidden/>
              </w:rPr>
            </w:r>
            <w:r w:rsidR="00A6588F">
              <w:rPr>
                <w:noProof/>
                <w:webHidden/>
              </w:rPr>
              <w:fldChar w:fldCharType="separate"/>
            </w:r>
            <w:r w:rsidR="00B84641">
              <w:rPr>
                <w:noProof/>
                <w:webHidden/>
              </w:rPr>
              <w:t>3</w:t>
            </w:r>
            <w:r w:rsidR="00A6588F">
              <w:rPr>
                <w:noProof/>
                <w:webHidden/>
              </w:rPr>
              <w:fldChar w:fldCharType="end"/>
            </w:r>
          </w:hyperlink>
        </w:p>
        <w:p w14:paraId="71D21365" w14:textId="3F1745B0" w:rsidR="00A6588F" w:rsidRDefault="00FA7249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128683" w:history="1">
            <w:r w:rsidR="00A6588F" w:rsidRPr="004228BE">
              <w:rPr>
                <w:rStyle w:val="Hipervnculo"/>
                <w:rFonts w:ascii="Times New Roman" w:hAnsi="Times New Roman" w:cs="Times New Roman"/>
                <w:noProof/>
              </w:rPr>
              <w:t xml:space="preserve">Paso 3: </w:t>
            </w:r>
            <w:r w:rsidR="00A6588F" w:rsidRPr="00A6588F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Crear el usuario banco y otorgar privilegios</w:t>
            </w:r>
            <w:r w:rsidR="00A6588F" w:rsidRPr="00A6588F">
              <w:rPr>
                <w:b w:val="0"/>
                <w:bCs w:val="0"/>
                <w:noProof/>
                <w:webHidden/>
              </w:rPr>
              <w:tab/>
            </w:r>
            <w:r w:rsidR="00A6588F">
              <w:rPr>
                <w:noProof/>
                <w:webHidden/>
              </w:rPr>
              <w:fldChar w:fldCharType="begin"/>
            </w:r>
            <w:r w:rsidR="00A6588F">
              <w:rPr>
                <w:noProof/>
                <w:webHidden/>
              </w:rPr>
              <w:instrText xml:space="preserve"> PAGEREF _Toc99128683 \h </w:instrText>
            </w:r>
            <w:r w:rsidR="00A6588F">
              <w:rPr>
                <w:noProof/>
                <w:webHidden/>
              </w:rPr>
            </w:r>
            <w:r w:rsidR="00A6588F">
              <w:rPr>
                <w:noProof/>
                <w:webHidden/>
              </w:rPr>
              <w:fldChar w:fldCharType="separate"/>
            </w:r>
            <w:r w:rsidR="00B84641">
              <w:rPr>
                <w:noProof/>
                <w:webHidden/>
              </w:rPr>
              <w:t>4</w:t>
            </w:r>
            <w:r w:rsidR="00A6588F">
              <w:rPr>
                <w:noProof/>
                <w:webHidden/>
              </w:rPr>
              <w:fldChar w:fldCharType="end"/>
            </w:r>
          </w:hyperlink>
        </w:p>
        <w:p w14:paraId="233F0207" w14:textId="7CBD69F8" w:rsidR="00A6588F" w:rsidRDefault="00FA7249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128684" w:history="1">
            <w:r w:rsidR="00A6588F" w:rsidRPr="004228BE">
              <w:rPr>
                <w:rStyle w:val="Hipervnculo"/>
                <w:rFonts w:ascii="Times New Roman" w:hAnsi="Times New Roman" w:cs="Times New Roman"/>
                <w:noProof/>
              </w:rPr>
              <w:t xml:space="preserve">Paso 4: </w:t>
            </w:r>
            <w:r w:rsidR="00A6588F" w:rsidRPr="00A6588F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Añadir una nueva conexión</w:t>
            </w:r>
            <w:r w:rsidR="00A6588F" w:rsidRPr="00A6588F">
              <w:rPr>
                <w:b w:val="0"/>
                <w:bCs w:val="0"/>
                <w:noProof/>
                <w:webHidden/>
              </w:rPr>
              <w:tab/>
            </w:r>
            <w:r w:rsidR="00A6588F">
              <w:rPr>
                <w:noProof/>
                <w:webHidden/>
              </w:rPr>
              <w:fldChar w:fldCharType="begin"/>
            </w:r>
            <w:r w:rsidR="00A6588F">
              <w:rPr>
                <w:noProof/>
                <w:webHidden/>
              </w:rPr>
              <w:instrText xml:space="preserve"> PAGEREF _Toc99128684 \h </w:instrText>
            </w:r>
            <w:r w:rsidR="00A6588F">
              <w:rPr>
                <w:noProof/>
                <w:webHidden/>
              </w:rPr>
            </w:r>
            <w:r w:rsidR="00A6588F">
              <w:rPr>
                <w:noProof/>
                <w:webHidden/>
              </w:rPr>
              <w:fldChar w:fldCharType="separate"/>
            </w:r>
            <w:r w:rsidR="00B84641">
              <w:rPr>
                <w:noProof/>
                <w:webHidden/>
              </w:rPr>
              <w:t>4</w:t>
            </w:r>
            <w:r w:rsidR="00A6588F">
              <w:rPr>
                <w:noProof/>
                <w:webHidden/>
              </w:rPr>
              <w:fldChar w:fldCharType="end"/>
            </w:r>
          </w:hyperlink>
        </w:p>
        <w:p w14:paraId="433D9598" w14:textId="0EA15326" w:rsidR="00A6588F" w:rsidRDefault="00FA7249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128685" w:history="1">
            <w:r w:rsidR="00A6588F" w:rsidRPr="004228BE">
              <w:rPr>
                <w:rStyle w:val="Hipervnculo"/>
                <w:rFonts w:ascii="Times New Roman" w:hAnsi="Times New Roman" w:cs="Times New Roman"/>
                <w:noProof/>
              </w:rPr>
              <w:t xml:space="preserve">Paso 5: </w:t>
            </w:r>
            <w:r w:rsidR="00A6588F" w:rsidRPr="00A6588F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Creacion del esquema y sus tablas</w:t>
            </w:r>
            <w:r w:rsidR="00A6588F" w:rsidRPr="00A6588F">
              <w:rPr>
                <w:b w:val="0"/>
                <w:bCs w:val="0"/>
                <w:noProof/>
                <w:webHidden/>
              </w:rPr>
              <w:tab/>
            </w:r>
            <w:r w:rsidR="00A6588F">
              <w:rPr>
                <w:noProof/>
                <w:webHidden/>
              </w:rPr>
              <w:fldChar w:fldCharType="begin"/>
            </w:r>
            <w:r w:rsidR="00A6588F">
              <w:rPr>
                <w:noProof/>
                <w:webHidden/>
              </w:rPr>
              <w:instrText xml:space="preserve"> PAGEREF _Toc99128685 \h </w:instrText>
            </w:r>
            <w:r w:rsidR="00A6588F">
              <w:rPr>
                <w:noProof/>
                <w:webHidden/>
              </w:rPr>
            </w:r>
            <w:r w:rsidR="00A6588F">
              <w:rPr>
                <w:noProof/>
                <w:webHidden/>
              </w:rPr>
              <w:fldChar w:fldCharType="separate"/>
            </w:r>
            <w:r w:rsidR="00B84641">
              <w:rPr>
                <w:noProof/>
                <w:webHidden/>
              </w:rPr>
              <w:t>5</w:t>
            </w:r>
            <w:r w:rsidR="00A6588F">
              <w:rPr>
                <w:noProof/>
                <w:webHidden/>
              </w:rPr>
              <w:fldChar w:fldCharType="end"/>
            </w:r>
          </w:hyperlink>
        </w:p>
        <w:p w14:paraId="2CA0B3E6" w14:textId="32E2F33B" w:rsidR="00A6588F" w:rsidRDefault="00FA7249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128686" w:history="1">
            <w:r w:rsidR="00A6588F" w:rsidRPr="004228BE">
              <w:rPr>
                <w:rStyle w:val="Hipervnculo"/>
                <w:rFonts w:ascii="Times New Roman" w:hAnsi="Times New Roman" w:cs="Times New Roman"/>
                <w:noProof/>
              </w:rPr>
              <w:t xml:space="preserve">Paso 6: </w:t>
            </w:r>
            <w:r w:rsidR="00A6588F" w:rsidRPr="00A6588F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Forward Engineer</w:t>
            </w:r>
            <w:r w:rsidR="00A6588F" w:rsidRPr="00A6588F">
              <w:rPr>
                <w:b w:val="0"/>
                <w:bCs w:val="0"/>
                <w:noProof/>
                <w:webHidden/>
              </w:rPr>
              <w:tab/>
            </w:r>
            <w:r w:rsidR="00A6588F">
              <w:rPr>
                <w:noProof/>
                <w:webHidden/>
              </w:rPr>
              <w:fldChar w:fldCharType="begin"/>
            </w:r>
            <w:r w:rsidR="00A6588F">
              <w:rPr>
                <w:noProof/>
                <w:webHidden/>
              </w:rPr>
              <w:instrText xml:space="preserve"> PAGEREF _Toc99128686 \h </w:instrText>
            </w:r>
            <w:r w:rsidR="00A6588F">
              <w:rPr>
                <w:noProof/>
                <w:webHidden/>
              </w:rPr>
            </w:r>
            <w:r w:rsidR="00A6588F">
              <w:rPr>
                <w:noProof/>
                <w:webHidden/>
              </w:rPr>
              <w:fldChar w:fldCharType="separate"/>
            </w:r>
            <w:r w:rsidR="00B84641">
              <w:rPr>
                <w:noProof/>
                <w:webHidden/>
              </w:rPr>
              <w:t>6</w:t>
            </w:r>
            <w:r w:rsidR="00A6588F">
              <w:rPr>
                <w:noProof/>
                <w:webHidden/>
              </w:rPr>
              <w:fldChar w:fldCharType="end"/>
            </w:r>
          </w:hyperlink>
        </w:p>
        <w:p w14:paraId="2C224391" w14:textId="7677E263" w:rsidR="00A6588F" w:rsidRDefault="00FA7249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128687" w:history="1">
            <w:r w:rsidR="00A6588F" w:rsidRPr="004228BE">
              <w:rPr>
                <w:rStyle w:val="Hipervnculo"/>
                <w:rFonts w:ascii="Times New Roman" w:hAnsi="Times New Roman" w:cs="Times New Roman"/>
                <w:noProof/>
              </w:rPr>
              <w:t xml:space="preserve">Paso 7: </w:t>
            </w:r>
            <w:r w:rsidR="00A6588F" w:rsidRPr="00A6588F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Introducir los CONSTRAINTS</w:t>
            </w:r>
            <w:r w:rsidR="00A6588F" w:rsidRPr="00A6588F">
              <w:rPr>
                <w:b w:val="0"/>
                <w:bCs w:val="0"/>
                <w:noProof/>
                <w:webHidden/>
              </w:rPr>
              <w:tab/>
            </w:r>
            <w:r w:rsidR="00A6588F">
              <w:rPr>
                <w:noProof/>
                <w:webHidden/>
              </w:rPr>
              <w:fldChar w:fldCharType="begin"/>
            </w:r>
            <w:r w:rsidR="00A6588F">
              <w:rPr>
                <w:noProof/>
                <w:webHidden/>
              </w:rPr>
              <w:instrText xml:space="preserve"> PAGEREF _Toc99128687 \h </w:instrText>
            </w:r>
            <w:r w:rsidR="00A6588F">
              <w:rPr>
                <w:noProof/>
                <w:webHidden/>
              </w:rPr>
            </w:r>
            <w:r w:rsidR="00A6588F">
              <w:rPr>
                <w:noProof/>
                <w:webHidden/>
              </w:rPr>
              <w:fldChar w:fldCharType="separate"/>
            </w:r>
            <w:r w:rsidR="00B84641">
              <w:rPr>
                <w:noProof/>
                <w:webHidden/>
              </w:rPr>
              <w:t>7</w:t>
            </w:r>
            <w:r w:rsidR="00A6588F">
              <w:rPr>
                <w:noProof/>
                <w:webHidden/>
              </w:rPr>
              <w:fldChar w:fldCharType="end"/>
            </w:r>
          </w:hyperlink>
        </w:p>
        <w:p w14:paraId="3986D051" w14:textId="37F1AA56" w:rsidR="00A6588F" w:rsidRDefault="00FA7249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99128688" w:history="1">
            <w:r w:rsidR="00A6588F" w:rsidRPr="004228BE">
              <w:rPr>
                <w:rStyle w:val="Hipervnculo"/>
                <w:rFonts w:ascii="Times New Roman" w:hAnsi="Times New Roman" w:cs="Times New Roman"/>
                <w:noProof/>
              </w:rPr>
              <w:t>Archivos a adjuntar</w:t>
            </w:r>
            <w:r w:rsidR="00A6588F">
              <w:rPr>
                <w:noProof/>
                <w:webHidden/>
              </w:rPr>
              <w:tab/>
            </w:r>
            <w:r w:rsidR="00A6588F">
              <w:rPr>
                <w:noProof/>
                <w:webHidden/>
              </w:rPr>
              <w:fldChar w:fldCharType="begin"/>
            </w:r>
            <w:r w:rsidR="00A6588F">
              <w:rPr>
                <w:noProof/>
                <w:webHidden/>
              </w:rPr>
              <w:instrText xml:space="preserve"> PAGEREF _Toc99128688 \h </w:instrText>
            </w:r>
            <w:r w:rsidR="00A6588F">
              <w:rPr>
                <w:noProof/>
                <w:webHidden/>
              </w:rPr>
            </w:r>
            <w:r w:rsidR="00A6588F">
              <w:rPr>
                <w:noProof/>
                <w:webHidden/>
              </w:rPr>
              <w:fldChar w:fldCharType="separate"/>
            </w:r>
            <w:r w:rsidR="00B84641">
              <w:rPr>
                <w:noProof/>
                <w:webHidden/>
              </w:rPr>
              <w:t>7</w:t>
            </w:r>
            <w:r w:rsidR="00A6588F">
              <w:rPr>
                <w:noProof/>
                <w:webHidden/>
              </w:rPr>
              <w:fldChar w:fldCharType="end"/>
            </w:r>
          </w:hyperlink>
        </w:p>
        <w:p w14:paraId="43777905" w14:textId="03F28793" w:rsidR="00686BE5" w:rsidRDefault="00686BE5">
          <w:r>
            <w:rPr>
              <w:b/>
              <w:bCs/>
            </w:rPr>
            <w:fldChar w:fldCharType="end"/>
          </w:r>
        </w:p>
      </w:sdtContent>
    </w:sdt>
    <w:p w14:paraId="0DBD02E9" w14:textId="74466325" w:rsidR="00686BE5" w:rsidRDefault="00686BE5">
      <w:r>
        <w:br w:type="page"/>
      </w:r>
    </w:p>
    <w:p w14:paraId="4B568737" w14:textId="77777777" w:rsidR="00941F73" w:rsidRDefault="00941F73" w:rsidP="00941F73"/>
    <w:p w14:paraId="3AA97B3E" w14:textId="1B40AD0E" w:rsidR="00D53FD2" w:rsidRDefault="00D53FD2" w:rsidP="00D53FD2">
      <w:pPr>
        <w:pStyle w:val="Ttulo1"/>
        <w:rPr>
          <w:rFonts w:ascii="Times New Roman" w:hAnsi="Times New Roman" w:cs="Times New Roman"/>
        </w:rPr>
      </w:pPr>
      <w:bookmarkStart w:id="0" w:name="_Toc98878381"/>
      <w:bookmarkStart w:id="1" w:name="_Toc98878463"/>
      <w:bookmarkStart w:id="2" w:name="_Toc99128680"/>
      <w:r w:rsidRPr="00D53FD2">
        <w:rPr>
          <w:rFonts w:ascii="Times New Roman" w:hAnsi="Times New Roman" w:cs="Times New Roman"/>
        </w:rPr>
        <w:t>Creación de la Base de Datos</w:t>
      </w:r>
      <w:bookmarkEnd w:id="0"/>
      <w:bookmarkEnd w:id="1"/>
      <w:bookmarkEnd w:id="2"/>
    </w:p>
    <w:p w14:paraId="1B3BBA2B" w14:textId="5D61D36B" w:rsidR="00B101D0" w:rsidRDefault="00B101D0" w:rsidP="00B101D0"/>
    <w:p w14:paraId="0CF89ADF" w14:textId="6210D17B" w:rsidR="00B101D0" w:rsidRDefault="00B101D0" w:rsidP="00FA568A">
      <w:pPr>
        <w:pStyle w:val="Ttulo2"/>
        <w:rPr>
          <w:rFonts w:ascii="Times New Roman" w:hAnsi="Times New Roman" w:cs="Times New Roman"/>
          <w:sz w:val="24"/>
          <w:szCs w:val="24"/>
          <w:u w:val="none"/>
        </w:rPr>
      </w:pPr>
      <w:bookmarkStart w:id="3" w:name="_Toc98878382"/>
      <w:bookmarkStart w:id="4" w:name="_Toc98878464"/>
      <w:bookmarkStart w:id="5" w:name="_Toc99128681"/>
      <w:r w:rsidRPr="00FA568A">
        <w:rPr>
          <w:rFonts w:ascii="Times New Roman" w:hAnsi="Times New Roman" w:cs="Times New Roman"/>
          <w:sz w:val="24"/>
          <w:szCs w:val="24"/>
          <w:u w:val="none"/>
        </w:rPr>
        <w:t xml:space="preserve">Paso 1: Conectarse con </w:t>
      </w:r>
      <w:proofErr w:type="spellStart"/>
      <w:r w:rsidRPr="00FA568A">
        <w:rPr>
          <w:rFonts w:ascii="Times New Roman" w:hAnsi="Times New Roman" w:cs="Times New Roman"/>
          <w:sz w:val="24"/>
          <w:szCs w:val="24"/>
          <w:u w:val="none"/>
        </w:rPr>
        <w:t>root</w:t>
      </w:r>
      <w:proofErr w:type="spellEnd"/>
      <w:r w:rsidR="00E67047">
        <w:rPr>
          <w:rFonts w:ascii="Times New Roman" w:hAnsi="Times New Roman" w:cs="Times New Roman"/>
          <w:sz w:val="24"/>
          <w:szCs w:val="24"/>
          <w:u w:val="none"/>
        </w:rPr>
        <w:t>.</w:t>
      </w:r>
      <w:bookmarkEnd w:id="3"/>
      <w:bookmarkEnd w:id="4"/>
      <w:bookmarkEnd w:id="5"/>
    </w:p>
    <w:p w14:paraId="3A413A3E" w14:textId="77777777" w:rsidR="00E67047" w:rsidRPr="00E67047" w:rsidRDefault="00E67047" w:rsidP="00E67047"/>
    <w:p w14:paraId="41AAC335" w14:textId="579C922F" w:rsidR="00B101D0" w:rsidRDefault="000B2BFC" w:rsidP="00B101D0">
      <w:r w:rsidRPr="000B2BFC">
        <w:rPr>
          <w:noProof/>
        </w:rPr>
        <w:drawing>
          <wp:inline distT="0" distB="0" distL="0" distR="0" wp14:anchorId="65484E7C" wp14:editId="780B3AAF">
            <wp:extent cx="5400040" cy="2865755"/>
            <wp:effectExtent l="0" t="0" r="0" b="0"/>
            <wp:docPr id="9" name="Imagen 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EDDE" w14:textId="34D21A7E" w:rsidR="000B2BFC" w:rsidRDefault="000B2BFC" w:rsidP="00B101D0"/>
    <w:p w14:paraId="7B4F1A21" w14:textId="73643F34" w:rsidR="000B2BFC" w:rsidRPr="00355948" w:rsidRDefault="000B2BFC" w:rsidP="00355948">
      <w:pPr>
        <w:pStyle w:val="Ttulo2"/>
        <w:rPr>
          <w:rFonts w:ascii="Times New Roman" w:hAnsi="Times New Roman" w:cs="Times New Roman"/>
          <w:sz w:val="24"/>
          <w:szCs w:val="24"/>
          <w:u w:val="none"/>
        </w:rPr>
      </w:pPr>
      <w:bookmarkStart w:id="6" w:name="_Toc98878383"/>
      <w:bookmarkStart w:id="7" w:name="_Toc98878465"/>
      <w:bookmarkStart w:id="8" w:name="_Toc99128682"/>
      <w:r w:rsidRPr="00355948">
        <w:rPr>
          <w:rFonts w:ascii="Times New Roman" w:hAnsi="Times New Roman" w:cs="Times New Roman"/>
          <w:sz w:val="24"/>
          <w:szCs w:val="24"/>
          <w:u w:val="none"/>
        </w:rPr>
        <w:t>Paso 2: Crear la base de datos de banco</w:t>
      </w:r>
      <w:r w:rsidR="00E67047" w:rsidRPr="00355948">
        <w:rPr>
          <w:rFonts w:ascii="Times New Roman" w:hAnsi="Times New Roman" w:cs="Times New Roman"/>
          <w:sz w:val="24"/>
          <w:szCs w:val="24"/>
          <w:u w:val="none"/>
        </w:rPr>
        <w:t>.</w:t>
      </w:r>
      <w:bookmarkEnd w:id="6"/>
      <w:bookmarkEnd w:id="7"/>
      <w:bookmarkEnd w:id="8"/>
    </w:p>
    <w:p w14:paraId="67D99032" w14:textId="77777777" w:rsidR="00E67047" w:rsidRPr="00E67047" w:rsidRDefault="00E67047" w:rsidP="00E67047"/>
    <w:p w14:paraId="70ABAB0D" w14:textId="060FC951" w:rsidR="000B2BFC" w:rsidRPr="00B101D0" w:rsidRDefault="000B2BFC" w:rsidP="00B101D0">
      <w:r w:rsidRPr="000B2BFC">
        <w:rPr>
          <w:noProof/>
        </w:rPr>
        <w:drawing>
          <wp:inline distT="0" distB="0" distL="0" distR="0" wp14:anchorId="26AAEDBC" wp14:editId="32340142">
            <wp:extent cx="5400040" cy="2871470"/>
            <wp:effectExtent l="0" t="0" r="0" b="508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342A" w14:textId="61D7560A" w:rsidR="00D53FD2" w:rsidRDefault="00D53FD2" w:rsidP="00D53FD2"/>
    <w:p w14:paraId="38676C10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6AA90AF5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5E6917ED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09032161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032E22FB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62D06DD9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036328BE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19CEA71C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116EEB59" w14:textId="27ED9598" w:rsidR="00E67047" w:rsidRDefault="000B2BFC" w:rsidP="00355948">
      <w:pPr>
        <w:pStyle w:val="Ttulo2"/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  <w:bookmarkStart w:id="9" w:name="_Toc98878384"/>
      <w:bookmarkStart w:id="10" w:name="_Toc98878466"/>
      <w:bookmarkStart w:id="11" w:name="_Toc99128683"/>
      <w:r w:rsidRPr="00E67047">
        <w:rPr>
          <w:rStyle w:val="Ttulo2Car"/>
          <w:rFonts w:ascii="Times New Roman" w:hAnsi="Times New Roman" w:cs="Times New Roman"/>
          <w:sz w:val="24"/>
          <w:szCs w:val="24"/>
          <w:u w:val="none"/>
        </w:rPr>
        <w:t>Paso 3: Crear el usuario banco con contraseña ‘banco’ y otorgarle los privilegios sobre la base de datos</w:t>
      </w:r>
      <w:r w:rsidR="00E67047">
        <w:rPr>
          <w:rStyle w:val="Ttulo2Car"/>
          <w:rFonts w:ascii="Times New Roman" w:hAnsi="Times New Roman" w:cs="Times New Roman"/>
          <w:sz w:val="24"/>
          <w:szCs w:val="24"/>
          <w:u w:val="none"/>
        </w:rPr>
        <w:t>.</w:t>
      </w:r>
      <w:bookmarkEnd w:id="9"/>
      <w:bookmarkEnd w:id="10"/>
      <w:bookmarkEnd w:id="11"/>
    </w:p>
    <w:p w14:paraId="6090B970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1D0CB140" w14:textId="207DB3FE" w:rsidR="000B2BFC" w:rsidRDefault="000B2BFC" w:rsidP="00D53FD2">
      <w:r w:rsidRPr="000B2BFC">
        <w:rPr>
          <w:noProof/>
        </w:rPr>
        <w:drawing>
          <wp:inline distT="0" distB="0" distL="0" distR="0" wp14:anchorId="35C3AAB4" wp14:editId="28225477">
            <wp:extent cx="5400040" cy="2865755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9F9E" w14:textId="27EC303B" w:rsidR="007F77FF" w:rsidRDefault="007F77FF" w:rsidP="00D53FD2"/>
    <w:p w14:paraId="2B02FCB6" w14:textId="3AEF62F9" w:rsidR="007F77FF" w:rsidRDefault="007F77FF" w:rsidP="00E67047">
      <w:pPr>
        <w:pStyle w:val="Ttulo2"/>
        <w:rPr>
          <w:rFonts w:ascii="Times New Roman" w:hAnsi="Times New Roman" w:cs="Times New Roman"/>
          <w:sz w:val="24"/>
          <w:szCs w:val="24"/>
          <w:u w:val="none"/>
        </w:rPr>
      </w:pPr>
      <w:bookmarkStart w:id="12" w:name="_Toc98878385"/>
      <w:bookmarkStart w:id="13" w:name="_Toc98878467"/>
      <w:bookmarkStart w:id="14" w:name="_Toc99128684"/>
      <w:r w:rsidRPr="00E67047">
        <w:rPr>
          <w:rFonts w:ascii="Times New Roman" w:hAnsi="Times New Roman" w:cs="Times New Roman"/>
          <w:sz w:val="24"/>
          <w:szCs w:val="24"/>
          <w:u w:val="none"/>
        </w:rPr>
        <w:t>Paso 4: Añadir una nueva conexión en la pantalla principal con la base de datos y el usuario banco</w:t>
      </w:r>
      <w:r w:rsidR="00927375" w:rsidRPr="00E67047">
        <w:rPr>
          <w:rFonts w:ascii="Times New Roman" w:hAnsi="Times New Roman" w:cs="Times New Roman"/>
          <w:sz w:val="24"/>
          <w:szCs w:val="24"/>
          <w:u w:val="none"/>
        </w:rPr>
        <w:t xml:space="preserve"> y conectarnos</w:t>
      </w:r>
      <w:r w:rsidR="00E67047">
        <w:rPr>
          <w:rFonts w:ascii="Times New Roman" w:hAnsi="Times New Roman" w:cs="Times New Roman"/>
          <w:sz w:val="24"/>
          <w:szCs w:val="24"/>
          <w:u w:val="none"/>
        </w:rPr>
        <w:t>.</w:t>
      </w:r>
      <w:bookmarkEnd w:id="12"/>
      <w:bookmarkEnd w:id="13"/>
      <w:bookmarkEnd w:id="14"/>
    </w:p>
    <w:p w14:paraId="0CB4AE0C" w14:textId="77777777" w:rsidR="005F4E44" w:rsidRPr="005F4E44" w:rsidRDefault="005F4E44" w:rsidP="005F4E44"/>
    <w:p w14:paraId="46B1A410" w14:textId="7C780B2F" w:rsidR="007F77FF" w:rsidRDefault="007F77FF" w:rsidP="00D53FD2">
      <w:r w:rsidRPr="007F77FF">
        <w:rPr>
          <w:noProof/>
        </w:rPr>
        <w:drawing>
          <wp:inline distT="0" distB="0" distL="0" distR="0" wp14:anchorId="2A1184EA" wp14:editId="551AB3FE">
            <wp:extent cx="5400040" cy="2863215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0A34" w14:textId="5DCECC70" w:rsidR="007F77FF" w:rsidRDefault="007F77FF" w:rsidP="00D53FD2"/>
    <w:p w14:paraId="7AF77293" w14:textId="77777777" w:rsidR="007F77FF" w:rsidRDefault="007F77FF" w:rsidP="00D53FD2"/>
    <w:p w14:paraId="702F7D86" w14:textId="77777777" w:rsidR="007F77FF" w:rsidRDefault="007F77FF" w:rsidP="00D53FD2"/>
    <w:p w14:paraId="43A6B36B" w14:textId="77777777" w:rsidR="007F77FF" w:rsidRDefault="007F77FF" w:rsidP="00D53FD2"/>
    <w:p w14:paraId="78367F93" w14:textId="77777777" w:rsidR="007F77FF" w:rsidRDefault="007F77FF" w:rsidP="00D53FD2"/>
    <w:p w14:paraId="08CD958F" w14:textId="77777777" w:rsidR="007F77FF" w:rsidRDefault="007F77FF" w:rsidP="00D53FD2"/>
    <w:p w14:paraId="652166C1" w14:textId="77777777" w:rsidR="007F77FF" w:rsidRDefault="007F77FF" w:rsidP="00D53FD2"/>
    <w:p w14:paraId="5BB1E94B" w14:textId="77777777" w:rsidR="007F77FF" w:rsidRDefault="007F77FF" w:rsidP="00D53FD2"/>
    <w:p w14:paraId="399E13BC" w14:textId="77777777" w:rsidR="007F77FF" w:rsidRDefault="007F77FF" w:rsidP="00D53FD2"/>
    <w:p w14:paraId="2F1DBC96" w14:textId="77777777" w:rsidR="007F77FF" w:rsidRDefault="007F77FF" w:rsidP="00D53FD2"/>
    <w:p w14:paraId="51A8FF56" w14:textId="45B1EF05" w:rsidR="00E67047" w:rsidRDefault="00E67047" w:rsidP="00E67047">
      <w:pPr>
        <w:pStyle w:val="Ttulo2"/>
        <w:rPr>
          <w:rFonts w:ascii="Times New Roman" w:hAnsi="Times New Roman" w:cs="Times New Roman"/>
          <w:sz w:val="24"/>
          <w:szCs w:val="24"/>
          <w:u w:val="none"/>
        </w:rPr>
      </w:pPr>
    </w:p>
    <w:p w14:paraId="6185DC59" w14:textId="562B64DD" w:rsidR="007F77FF" w:rsidRDefault="007F77FF" w:rsidP="00E67047">
      <w:pPr>
        <w:pStyle w:val="Ttulo2"/>
        <w:rPr>
          <w:rFonts w:ascii="Times New Roman" w:hAnsi="Times New Roman" w:cs="Times New Roman"/>
          <w:sz w:val="24"/>
          <w:szCs w:val="24"/>
          <w:u w:val="none"/>
        </w:rPr>
      </w:pPr>
      <w:bookmarkStart w:id="15" w:name="_Toc98878386"/>
      <w:bookmarkStart w:id="16" w:name="_Toc98878468"/>
      <w:bookmarkStart w:id="17" w:name="_Toc99128685"/>
      <w:r w:rsidRPr="00E67047">
        <w:rPr>
          <w:rFonts w:ascii="Times New Roman" w:hAnsi="Times New Roman" w:cs="Times New Roman"/>
          <w:sz w:val="24"/>
          <w:szCs w:val="24"/>
          <w:u w:val="none"/>
        </w:rPr>
        <w:t>Paso 5: Creamos el esquema de banco y empezamos a añadir las tablas</w:t>
      </w:r>
      <w:r w:rsidR="00E67047">
        <w:rPr>
          <w:rFonts w:ascii="Times New Roman" w:hAnsi="Times New Roman" w:cs="Times New Roman"/>
          <w:sz w:val="24"/>
          <w:szCs w:val="24"/>
          <w:u w:val="none"/>
        </w:rPr>
        <w:t>.</w:t>
      </w:r>
      <w:bookmarkEnd w:id="15"/>
      <w:bookmarkEnd w:id="16"/>
      <w:bookmarkEnd w:id="17"/>
    </w:p>
    <w:p w14:paraId="59C94827" w14:textId="77777777" w:rsidR="005F4E44" w:rsidRPr="005F4E44" w:rsidRDefault="005F4E44" w:rsidP="005F4E44"/>
    <w:p w14:paraId="1360F124" w14:textId="090FA136" w:rsidR="00512009" w:rsidRDefault="007F77FF" w:rsidP="00D53FD2">
      <w:r w:rsidRPr="007F77FF">
        <w:rPr>
          <w:noProof/>
        </w:rPr>
        <w:drawing>
          <wp:inline distT="0" distB="0" distL="0" distR="0" wp14:anchorId="4A3C0664" wp14:editId="6025546B">
            <wp:extent cx="5400040" cy="2863215"/>
            <wp:effectExtent l="0" t="0" r="0" b="0"/>
            <wp:docPr id="15" name="Imagen 15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, Team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51C2" w14:textId="77777777" w:rsidR="00512009" w:rsidRDefault="00512009" w:rsidP="00D53FD2"/>
    <w:p w14:paraId="2A61F2B7" w14:textId="5FBDE757" w:rsidR="007F77FF" w:rsidRPr="00D53FD2" w:rsidRDefault="00512009" w:rsidP="00D53FD2">
      <w:r w:rsidRPr="00512009">
        <w:rPr>
          <w:noProof/>
        </w:rPr>
        <w:drawing>
          <wp:inline distT="0" distB="0" distL="0" distR="0" wp14:anchorId="16EF7C9D" wp14:editId="054FC179">
            <wp:extent cx="5400040" cy="2871470"/>
            <wp:effectExtent l="0" t="0" r="0" b="5080"/>
            <wp:docPr id="2" name="Imagen 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ACCA" w14:textId="77777777" w:rsidR="00941F73" w:rsidRPr="00941F73" w:rsidRDefault="00941F73" w:rsidP="00941F73">
      <w:pPr>
        <w:rPr>
          <w:sz w:val="20"/>
          <w:szCs w:val="20"/>
        </w:rPr>
      </w:pPr>
    </w:p>
    <w:p w14:paraId="1D34359C" w14:textId="6BC558E4" w:rsidR="00927375" w:rsidRDefault="00927375" w:rsidP="00D53FD2">
      <w:pPr>
        <w:rPr>
          <w:lang w:eastAsia="es-ES_tradnl"/>
        </w:rPr>
      </w:pPr>
      <w:r w:rsidRPr="00927375">
        <w:rPr>
          <w:noProof/>
          <w:lang w:eastAsia="es-ES_tradnl"/>
        </w:rPr>
        <w:lastRenderedPageBreak/>
        <w:drawing>
          <wp:inline distT="0" distB="0" distL="0" distR="0" wp14:anchorId="3D67FD0D" wp14:editId="79F591E1">
            <wp:extent cx="5400040" cy="2851785"/>
            <wp:effectExtent l="0" t="0" r="0" b="5715"/>
            <wp:docPr id="16" name="Imagen 16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Escala de tiemp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08DD" w14:textId="77777777" w:rsidR="00E67047" w:rsidRDefault="00E67047" w:rsidP="00E67047">
      <w:pPr>
        <w:pStyle w:val="Ttulo2"/>
        <w:rPr>
          <w:rFonts w:ascii="Times New Roman" w:hAnsi="Times New Roman" w:cs="Times New Roman"/>
          <w:sz w:val="24"/>
          <w:szCs w:val="24"/>
          <w:u w:val="none"/>
        </w:rPr>
      </w:pPr>
    </w:p>
    <w:p w14:paraId="1CC175DA" w14:textId="244F30CB" w:rsidR="00927375" w:rsidRPr="00E67047" w:rsidRDefault="00927375" w:rsidP="00E67047">
      <w:pPr>
        <w:pStyle w:val="Ttulo2"/>
        <w:rPr>
          <w:rFonts w:ascii="Times New Roman" w:hAnsi="Times New Roman" w:cs="Times New Roman"/>
          <w:sz w:val="24"/>
          <w:szCs w:val="24"/>
          <w:u w:val="none"/>
        </w:rPr>
      </w:pPr>
      <w:bookmarkStart w:id="18" w:name="_Toc98878387"/>
      <w:bookmarkStart w:id="19" w:name="_Toc98878469"/>
      <w:bookmarkStart w:id="20" w:name="_Toc99128686"/>
      <w:r w:rsidRPr="00E67047">
        <w:rPr>
          <w:rFonts w:ascii="Times New Roman" w:hAnsi="Times New Roman" w:cs="Times New Roman"/>
          <w:sz w:val="24"/>
          <w:szCs w:val="24"/>
          <w:u w:val="none"/>
        </w:rPr>
        <w:t xml:space="preserve">Paso 6: Hacer Forward </w:t>
      </w:r>
      <w:proofErr w:type="spellStart"/>
      <w:r w:rsidRPr="00E67047">
        <w:rPr>
          <w:rFonts w:ascii="Times New Roman" w:hAnsi="Times New Roman" w:cs="Times New Roman"/>
          <w:sz w:val="24"/>
          <w:szCs w:val="24"/>
          <w:u w:val="none"/>
        </w:rPr>
        <w:t>Engineer</w:t>
      </w:r>
      <w:proofErr w:type="spellEnd"/>
      <w:r w:rsidRPr="00E67047">
        <w:rPr>
          <w:rFonts w:ascii="Times New Roman" w:hAnsi="Times New Roman" w:cs="Times New Roman"/>
          <w:sz w:val="24"/>
          <w:szCs w:val="24"/>
          <w:u w:val="none"/>
        </w:rPr>
        <w:t xml:space="preserve"> seleccionando la conexión que creamos de Banco</w:t>
      </w:r>
      <w:r w:rsidR="00E67047">
        <w:rPr>
          <w:rFonts w:ascii="Times New Roman" w:hAnsi="Times New Roman" w:cs="Times New Roman"/>
          <w:sz w:val="24"/>
          <w:szCs w:val="24"/>
          <w:u w:val="none"/>
        </w:rPr>
        <w:t>.</w:t>
      </w:r>
      <w:bookmarkEnd w:id="18"/>
      <w:bookmarkEnd w:id="19"/>
      <w:bookmarkEnd w:id="20"/>
    </w:p>
    <w:p w14:paraId="52419869" w14:textId="77777777" w:rsidR="00927375" w:rsidRDefault="00927375" w:rsidP="00D53FD2"/>
    <w:p w14:paraId="514B6B1B" w14:textId="1096D83C" w:rsidR="00512009" w:rsidRPr="00512009" w:rsidRDefault="00927375" w:rsidP="00512009">
      <w:r w:rsidRPr="00927375">
        <w:rPr>
          <w:noProof/>
        </w:rPr>
        <w:drawing>
          <wp:inline distT="0" distB="0" distL="0" distR="0" wp14:anchorId="24AE2BB1" wp14:editId="610F93EC">
            <wp:extent cx="5400040" cy="2865755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Toc98878388"/>
      <w:bookmarkStart w:id="22" w:name="_Toc98878470"/>
    </w:p>
    <w:p w14:paraId="35AD7989" w14:textId="77777777" w:rsidR="00512009" w:rsidRDefault="00512009" w:rsidP="00512009"/>
    <w:p w14:paraId="66539173" w14:textId="77777777" w:rsidR="00512009" w:rsidRDefault="00512009" w:rsidP="00512009"/>
    <w:p w14:paraId="27A898BE" w14:textId="77777777" w:rsidR="00512009" w:rsidRDefault="00512009" w:rsidP="00512009"/>
    <w:p w14:paraId="19F7CB61" w14:textId="77777777" w:rsidR="00512009" w:rsidRDefault="00512009" w:rsidP="00512009"/>
    <w:p w14:paraId="4C507FE3" w14:textId="77777777" w:rsidR="00512009" w:rsidRDefault="00512009" w:rsidP="00512009"/>
    <w:p w14:paraId="0C48C525" w14:textId="77777777" w:rsidR="00512009" w:rsidRDefault="00512009" w:rsidP="00512009"/>
    <w:p w14:paraId="027DDAAE" w14:textId="77777777" w:rsidR="00512009" w:rsidRDefault="00512009" w:rsidP="00512009"/>
    <w:p w14:paraId="3FF5B782" w14:textId="77777777" w:rsidR="00512009" w:rsidRDefault="00512009" w:rsidP="00512009"/>
    <w:p w14:paraId="68DBEBB8" w14:textId="77777777" w:rsidR="00512009" w:rsidRDefault="00512009" w:rsidP="00512009"/>
    <w:p w14:paraId="03A63519" w14:textId="77777777" w:rsidR="00512009" w:rsidRDefault="00512009" w:rsidP="00512009"/>
    <w:p w14:paraId="7DB9B15A" w14:textId="77777777" w:rsidR="00512009" w:rsidRDefault="00512009" w:rsidP="00512009"/>
    <w:p w14:paraId="3F2274B7" w14:textId="77777777" w:rsidR="00512009" w:rsidRDefault="00512009" w:rsidP="00512009"/>
    <w:p w14:paraId="7E9956EF" w14:textId="77777777" w:rsidR="00512009" w:rsidRDefault="00512009" w:rsidP="00512009"/>
    <w:p w14:paraId="008FA743" w14:textId="77777777" w:rsidR="00512009" w:rsidRDefault="00512009" w:rsidP="00512009"/>
    <w:p w14:paraId="13884A2D" w14:textId="5BA914CB" w:rsidR="00927375" w:rsidRDefault="00FA568A" w:rsidP="00E67047">
      <w:pPr>
        <w:pStyle w:val="Ttulo2"/>
        <w:rPr>
          <w:rFonts w:ascii="Times New Roman" w:hAnsi="Times New Roman" w:cs="Times New Roman"/>
          <w:sz w:val="24"/>
          <w:szCs w:val="24"/>
          <w:u w:val="none"/>
        </w:rPr>
      </w:pPr>
      <w:bookmarkStart w:id="23" w:name="_Toc99128687"/>
      <w:r w:rsidRPr="00E67047">
        <w:rPr>
          <w:rFonts w:ascii="Times New Roman" w:hAnsi="Times New Roman" w:cs="Times New Roman"/>
          <w:sz w:val="24"/>
          <w:szCs w:val="24"/>
          <w:u w:val="none"/>
        </w:rPr>
        <w:lastRenderedPageBreak/>
        <w:t xml:space="preserve">Paso 7: </w:t>
      </w:r>
      <w:r w:rsidR="00927375" w:rsidRPr="00E67047">
        <w:rPr>
          <w:rFonts w:ascii="Times New Roman" w:hAnsi="Times New Roman" w:cs="Times New Roman"/>
          <w:sz w:val="24"/>
          <w:szCs w:val="24"/>
          <w:u w:val="none"/>
        </w:rPr>
        <w:t>Como</w:t>
      </w:r>
      <w:r w:rsidRPr="00E67047">
        <w:rPr>
          <w:rFonts w:ascii="Times New Roman" w:hAnsi="Times New Roman" w:cs="Times New Roman"/>
          <w:sz w:val="24"/>
          <w:szCs w:val="24"/>
          <w:u w:val="none"/>
        </w:rPr>
        <w:t xml:space="preserve"> este tipo de diseño no permite introducir CHECK, introduciremos alter tables para añadir los </w:t>
      </w:r>
      <w:proofErr w:type="spellStart"/>
      <w:r w:rsidRPr="00E67047">
        <w:rPr>
          <w:rFonts w:ascii="Times New Roman" w:hAnsi="Times New Roman" w:cs="Times New Roman"/>
          <w:sz w:val="24"/>
          <w:szCs w:val="24"/>
          <w:u w:val="none"/>
        </w:rPr>
        <w:t>constraint</w:t>
      </w:r>
      <w:proofErr w:type="spellEnd"/>
      <w:r w:rsidRPr="00E67047">
        <w:rPr>
          <w:rFonts w:ascii="Times New Roman" w:hAnsi="Times New Roman" w:cs="Times New Roman"/>
          <w:sz w:val="24"/>
          <w:szCs w:val="24"/>
          <w:u w:val="none"/>
        </w:rPr>
        <w:t xml:space="preserve"> necesarios.</w:t>
      </w:r>
      <w:bookmarkEnd w:id="21"/>
      <w:bookmarkEnd w:id="22"/>
      <w:bookmarkEnd w:id="23"/>
    </w:p>
    <w:p w14:paraId="096105CC" w14:textId="77777777" w:rsidR="005F4E44" w:rsidRPr="005F4E44" w:rsidRDefault="005F4E44" w:rsidP="005F4E44"/>
    <w:p w14:paraId="14F88772" w14:textId="30E2ED3E" w:rsidR="00FA568A" w:rsidRDefault="00FA568A" w:rsidP="00D53FD2">
      <w:r w:rsidRPr="00FA568A">
        <w:rPr>
          <w:noProof/>
        </w:rPr>
        <w:drawing>
          <wp:inline distT="0" distB="0" distL="0" distR="0" wp14:anchorId="621ED3C6" wp14:editId="3D153F6E">
            <wp:extent cx="5400040" cy="2870200"/>
            <wp:effectExtent l="0" t="0" r="0" b="635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27A3" w14:textId="76614FF5" w:rsidR="00A6588F" w:rsidRDefault="00A6588F" w:rsidP="00D53FD2"/>
    <w:p w14:paraId="0E456F9B" w14:textId="18D73BB1" w:rsidR="00A6588F" w:rsidRDefault="00A6588F" w:rsidP="00D53FD2"/>
    <w:p w14:paraId="1419B97D" w14:textId="1B0AA27A" w:rsidR="00A6588F" w:rsidRDefault="00A6588F" w:rsidP="00A6588F">
      <w:pPr>
        <w:pStyle w:val="Ttulo1"/>
        <w:rPr>
          <w:rFonts w:ascii="Times New Roman" w:hAnsi="Times New Roman" w:cs="Times New Roman"/>
        </w:rPr>
      </w:pPr>
      <w:bookmarkStart w:id="24" w:name="_Toc99128688"/>
      <w:proofErr w:type="gramStart"/>
      <w:r w:rsidRPr="00A6588F">
        <w:rPr>
          <w:rFonts w:ascii="Times New Roman" w:hAnsi="Times New Roman" w:cs="Times New Roman"/>
        </w:rPr>
        <w:t>Archivos a adjuntar</w:t>
      </w:r>
      <w:bookmarkEnd w:id="24"/>
      <w:proofErr w:type="gramEnd"/>
    </w:p>
    <w:p w14:paraId="0207EFA7" w14:textId="77777777" w:rsidR="00A6588F" w:rsidRPr="00A6588F" w:rsidRDefault="00A6588F" w:rsidP="00A6588F"/>
    <w:p w14:paraId="3590D848" w14:textId="48E0CB54" w:rsidR="00A6588F" w:rsidRPr="00A6588F" w:rsidRDefault="00FA7249" w:rsidP="00A6588F">
      <w:pPr>
        <w:rPr>
          <w:rFonts w:ascii="Times New Roman" w:hAnsi="Times New Roman" w:cs="Times New Roman"/>
        </w:rPr>
      </w:pPr>
      <w:hyperlink r:id="rId17" w:history="1">
        <w:r w:rsidR="00A6588F" w:rsidRPr="00A6588F">
          <w:rPr>
            <w:rStyle w:val="Hipervnculo"/>
            <w:rFonts w:ascii="Times New Roman" w:hAnsi="Times New Roman" w:cs="Times New Roman"/>
          </w:rPr>
          <w:t>https://drive.google.com/drive/folders/1dx20QB7BQcDYYXLc6ogoyvvKIrmA5q3V?usp=sharing</w:t>
        </w:r>
      </w:hyperlink>
      <w:r w:rsidR="00A6588F" w:rsidRPr="00A6588F">
        <w:rPr>
          <w:rFonts w:ascii="Times New Roman" w:hAnsi="Times New Roman" w:cs="Times New Roman"/>
        </w:rPr>
        <w:t xml:space="preserve"> </w:t>
      </w:r>
    </w:p>
    <w:sectPr w:rsidR="00A6588F" w:rsidRPr="00A6588F" w:rsidSect="009F72BA">
      <w:headerReference w:type="even" r:id="rId18"/>
      <w:headerReference w:type="default" r:id="rId19"/>
      <w:footerReference w:type="even" r:id="rId20"/>
      <w:footerReference w:type="default" r:id="rId21"/>
      <w:type w:val="oddPage"/>
      <w:pgSz w:w="11906" w:h="16838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74A1B" w14:textId="77777777" w:rsidR="00FA7249" w:rsidRDefault="00FA7249" w:rsidP="00941F73">
      <w:r>
        <w:separator/>
      </w:r>
    </w:p>
  </w:endnote>
  <w:endnote w:type="continuationSeparator" w:id="0">
    <w:p w14:paraId="42023F31" w14:textId="77777777" w:rsidR="00FA7249" w:rsidRDefault="00FA7249" w:rsidP="00941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7FE6A" w14:textId="53610D3A" w:rsidR="00941F73" w:rsidRPr="00D4774E" w:rsidRDefault="00D4774E" w:rsidP="00337EA5">
    <w:pPr>
      <w:pStyle w:val="Piedepgina"/>
      <w:jc w:val="right"/>
      <w:rPr>
        <w:rFonts w:ascii="Times New Roman" w:hAnsi="Times New Roman" w:cs="Times New Roman"/>
        <w:u w:val="single"/>
      </w:rPr>
    </w:pPr>
    <w:r>
      <w:rPr>
        <w:rFonts w:ascii="Times New Roman" w:hAnsi="Times New Roman" w:cs="Times New Roman"/>
        <w:u w:val="single"/>
      </w:rPr>
      <w:tab/>
    </w:r>
    <w:r>
      <w:rPr>
        <w:rFonts w:ascii="Times New Roman" w:hAnsi="Times New Roman" w:cs="Times New Roman"/>
        <w:u w:val="single"/>
      </w:rPr>
      <w:tab/>
    </w:r>
    <w:r w:rsidR="00941F73" w:rsidRPr="00D4774E">
      <w:rPr>
        <w:rFonts w:ascii="Times New Roman" w:hAnsi="Times New Roman" w:cs="Times New Roman"/>
        <w:u w:val="single"/>
      </w:rPr>
      <w:fldChar w:fldCharType="begin"/>
    </w:r>
    <w:r w:rsidR="00941F73" w:rsidRPr="00D4774E">
      <w:rPr>
        <w:rFonts w:ascii="Times New Roman" w:hAnsi="Times New Roman" w:cs="Times New Roman"/>
        <w:u w:val="single"/>
      </w:rPr>
      <w:instrText xml:space="preserve"> PAGE  \* MERGEFORMAT </w:instrText>
    </w:r>
    <w:r w:rsidR="00941F73" w:rsidRPr="00D4774E">
      <w:rPr>
        <w:rFonts w:ascii="Times New Roman" w:hAnsi="Times New Roman" w:cs="Times New Roman"/>
        <w:u w:val="single"/>
      </w:rPr>
      <w:fldChar w:fldCharType="separate"/>
    </w:r>
    <w:r w:rsidR="00941F73" w:rsidRPr="00D4774E">
      <w:rPr>
        <w:rFonts w:ascii="Times New Roman" w:hAnsi="Times New Roman" w:cs="Times New Roman"/>
        <w:noProof/>
        <w:u w:val="single"/>
      </w:rPr>
      <w:t>3</w:t>
    </w:r>
    <w:r w:rsidR="00941F73" w:rsidRPr="00D4774E">
      <w:rPr>
        <w:rFonts w:ascii="Times New Roman" w:hAnsi="Times New Roman" w:cs="Times New Roman"/>
        <w:u w:val="single"/>
      </w:rPr>
      <w:fldChar w:fldCharType="end"/>
    </w:r>
    <w:r w:rsidR="00941F73" w:rsidRPr="00D4774E">
      <w:rPr>
        <w:rFonts w:ascii="Times New Roman" w:hAnsi="Times New Roman" w:cs="Times New Roman"/>
        <w:u w:val="single"/>
      </w:rPr>
      <w:t xml:space="preserve"> de </w:t>
    </w:r>
    <w:r w:rsidR="00512009" w:rsidRPr="00D4774E">
      <w:rPr>
        <w:rFonts w:ascii="Times New Roman" w:hAnsi="Times New Roman" w:cs="Times New Roman"/>
        <w:u w:val="single"/>
      </w:rPr>
      <w:t>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72485" w14:textId="28A39ABE" w:rsidR="00941F73" w:rsidRPr="00D4774E" w:rsidRDefault="00941F73" w:rsidP="00941F73">
    <w:pPr>
      <w:pStyle w:val="Piedepgina"/>
      <w:rPr>
        <w:rFonts w:ascii="Times New Roman" w:hAnsi="Times New Roman" w:cs="Times New Roman"/>
        <w:u w:val="single"/>
      </w:rPr>
    </w:pPr>
    <w:r w:rsidRPr="00D4774E">
      <w:rPr>
        <w:rFonts w:ascii="Times New Roman" w:hAnsi="Times New Roman" w:cs="Times New Roman"/>
        <w:u w:val="single"/>
      </w:rPr>
      <w:fldChar w:fldCharType="begin"/>
    </w:r>
    <w:r w:rsidRPr="00D4774E">
      <w:rPr>
        <w:rFonts w:ascii="Times New Roman" w:hAnsi="Times New Roman" w:cs="Times New Roman"/>
        <w:u w:val="single"/>
      </w:rPr>
      <w:instrText xml:space="preserve"> PAGE  \* MERGEFORMAT </w:instrText>
    </w:r>
    <w:r w:rsidRPr="00D4774E">
      <w:rPr>
        <w:rFonts w:ascii="Times New Roman" w:hAnsi="Times New Roman" w:cs="Times New Roman"/>
        <w:u w:val="single"/>
      </w:rPr>
      <w:fldChar w:fldCharType="separate"/>
    </w:r>
    <w:r w:rsidRPr="00D4774E">
      <w:rPr>
        <w:rFonts w:ascii="Times New Roman" w:hAnsi="Times New Roman" w:cs="Times New Roman"/>
        <w:u w:val="single"/>
      </w:rPr>
      <w:t>2</w:t>
    </w:r>
    <w:r w:rsidRPr="00D4774E">
      <w:rPr>
        <w:rFonts w:ascii="Times New Roman" w:hAnsi="Times New Roman" w:cs="Times New Roman"/>
        <w:u w:val="single"/>
      </w:rPr>
      <w:fldChar w:fldCharType="end"/>
    </w:r>
    <w:r w:rsidRPr="00D4774E">
      <w:rPr>
        <w:rFonts w:ascii="Times New Roman" w:hAnsi="Times New Roman" w:cs="Times New Roman"/>
        <w:u w:val="single"/>
      </w:rPr>
      <w:t xml:space="preserve"> de </w:t>
    </w:r>
    <w:r w:rsidR="00512009" w:rsidRPr="00D4774E">
      <w:rPr>
        <w:rFonts w:ascii="Times New Roman" w:hAnsi="Times New Roman" w:cs="Times New Roman"/>
        <w:u w:val="single"/>
      </w:rPr>
      <w:t>7</w:t>
    </w:r>
    <w:r w:rsidR="00D4774E">
      <w:rPr>
        <w:rFonts w:ascii="Times New Roman" w:hAnsi="Times New Roman" w:cs="Times New Roman"/>
        <w:u w:val="single"/>
      </w:rPr>
      <w:tab/>
    </w:r>
    <w:r w:rsidR="00D4774E">
      <w:rPr>
        <w:rFonts w:ascii="Times New Roman" w:hAnsi="Times New Roman" w:cs="Times New Roman"/>
        <w:u w:val="single"/>
      </w:rPr>
      <w:tab/>
    </w:r>
  </w:p>
  <w:p w14:paraId="20F0DD95" w14:textId="77777777" w:rsidR="00941F73" w:rsidRDefault="00941F73" w:rsidP="00941F7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0688D" w14:textId="77777777" w:rsidR="00FA7249" w:rsidRDefault="00FA7249" w:rsidP="00941F73">
      <w:r>
        <w:separator/>
      </w:r>
    </w:p>
  </w:footnote>
  <w:footnote w:type="continuationSeparator" w:id="0">
    <w:p w14:paraId="28B78F01" w14:textId="77777777" w:rsidR="00FA7249" w:rsidRDefault="00FA7249" w:rsidP="00941F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E69F6" w14:textId="176A7299" w:rsidR="00A15ADB" w:rsidRPr="00D4774E" w:rsidRDefault="00D4774E" w:rsidP="00A15ADB">
    <w:pPr>
      <w:pStyle w:val="Encabezado"/>
      <w:jc w:val="right"/>
      <w:rPr>
        <w:rFonts w:ascii="Times New Roman" w:hAnsi="Times New Roman" w:cs="Times New Roman"/>
        <w:u w:val="single"/>
      </w:rPr>
    </w:pPr>
    <w:r>
      <w:rPr>
        <w:rFonts w:ascii="Times New Roman" w:hAnsi="Times New Roman" w:cs="Times New Roman"/>
        <w:u w:val="single"/>
      </w:rPr>
      <w:tab/>
    </w:r>
    <w:r>
      <w:rPr>
        <w:rFonts w:ascii="Times New Roman" w:hAnsi="Times New Roman" w:cs="Times New Roman"/>
        <w:u w:val="single"/>
      </w:rPr>
      <w:tab/>
    </w:r>
    <w:r w:rsidR="00A15ADB" w:rsidRPr="00D4774E">
      <w:rPr>
        <w:rFonts w:ascii="Times New Roman" w:hAnsi="Times New Roman" w:cs="Times New Roman"/>
        <w:u w:val="single"/>
      </w:rPr>
      <w:t>Práctica 3</w:t>
    </w:r>
    <w:r w:rsidR="00A15ADB" w:rsidRPr="00D4774E">
      <w:rPr>
        <w:rFonts w:ascii="Times New Roman" w:hAnsi="Times New Roman" w:cs="Times New Roman"/>
        <w:u w:val="single"/>
        <w:vertAlign w:val="superscript"/>
      </w:rPr>
      <w:t>er</w:t>
    </w:r>
    <w:r w:rsidR="00A15ADB" w:rsidRPr="00D4774E">
      <w:rPr>
        <w:rFonts w:ascii="Times New Roman" w:hAnsi="Times New Roman" w:cs="Times New Roman"/>
        <w:u w:val="single"/>
      </w:rPr>
      <w:t xml:space="preserve"> trimestre: Banco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08E40" w14:textId="0EDE291C" w:rsidR="00D4774E" w:rsidRPr="00D4774E" w:rsidRDefault="00A15ADB" w:rsidP="00941F73">
    <w:pPr>
      <w:pStyle w:val="Encabezado"/>
      <w:rPr>
        <w:rFonts w:ascii="Times New Roman" w:hAnsi="Times New Roman" w:cs="Times New Roman"/>
        <w:u w:val="single"/>
      </w:rPr>
    </w:pPr>
    <w:r w:rsidRPr="00D4774E">
      <w:rPr>
        <w:rFonts w:ascii="Times New Roman" w:hAnsi="Times New Roman" w:cs="Times New Roman"/>
        <w:u w:val="single"/>
      </w:rPr>
      <w:t>David González Sanz</w:t>
    </w:r>
    <w:r w:rsidR="00D4774E">
      <w:rPr>
        <w:rFonts w:ascii="Times New Roman" w:hAnsi="Times New Roman" w:cs="Times New Roman"/>
        <w:u w:val="single"/>
      </w:rPr>
      <w:tab/>
    </w:r>
    <w:r w:rsidR="00D4774E">
      <w:rPr>
        <w:rFonts w:ascii="Times New Roman" w:hAnsi="Times New Roman" w:cs="Times New Roman"/>
        <w:u w:val="single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ADB"/>
    <w:rsid w:val="000B2BFC"/>
    <w:rsid w:val="00337EA5"/>
    <w:rsid w:val="00355948"/>
    <w:rsid w:val="00512009"/>
    <w:rsid w:val="00545461"/>
    <w:rsid w:val="005E0A75"/>
    <w:rsid w:val="005F4E44"/>
    <w:rsid w:val="00615DB5"/>
    <w:rsid w:val="00686BE5"/>
    <w:rsid w:val="007F77FF"/>
    <w:rsid w:val="008F23E4"/>
    <w:rsid w:val="00927375"/>
    <w:rsid w:val="00941F73"/>
    <w:rsid w:val="009F72BA"/>
    <w:rsid w:val="00A15ADB"/>
    <w:rsid w:val="00A6588F"/>
    <w:rsid w:val="00A910AF"/>
    <w:rsid w:val="00B101D0"/>
    <w:rsid w:val="00B210B1"/>
    <w:rsid w:val="00B84641"/>
    <w:rsid w:val="00BB2F4C"/>
    <w:rsid w:val="00CA4D92"/>
    <w:rsid w:val="00D4774E"/>
    <w:rsid w:val="00D53FD2"/>
    <w:rsid w:val="00DA7FD9"/>
    <w:rsid w:val="00DD1548"/>
    <w:rsid w:val="00E052FB"/>
    <w:rsid w:val="00E67047"/>
    <w:rsid w:val="00EC1C41"/>
    <w:rsid w:val="00FA568A"/>
    <w:rsid w:val="00FA7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1407D1"/>
  <w15:chartTrackingRefBased/>
  <w15:docId w15:val="{FF4EBEED-BEBC-4E49-A6ED-2DDD29531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F73"/>
    <w:rPr>
      <w:rFonts w:ascii="Courier New" w:hAnsi="Courier New" w:cs="Courier New"/>
    </w:rPr>
  </w:style>
  <w:style w:type="paragraph" w:styleId="Ttulo1">
    <w:name w:val="heading 1"/>
    <w:basedOn w:val="Normal"/>
    <w:next w:val="Normal"/>
    <w:link w:val="Ttulo1Car"/>
    <w:uiPriority w:val="9"/>
    <w:qFormat/>
    <w:rsid w:val="00941F73"/>
    <w:pPr>
      <w:keepNext/>
      <w:keepLines/>
      <w:spacing w:before="240"/>
      <w:outlineLvl w:val="0"/>
    </w:pPr>
    <w:rPr>
      <w:rFonts w:eastAsiaTheme="majorEastAsia"/>
      <w:color w:val="000000" w:themeColor="text1"/>
      <w:sz w:val="32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1F73"/>
    <w:pPr>
      <w:outlineLvl w:val="1"/>
    </w:pPr>
    <w:rPr>
      <w:sz w:val="28"/>
      <w:szCs w:val="28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41F73"/>
    <w:pPr>
      <w:outlineLvl w:val="2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41F73"/>
    <w:pPr>
      <w:contextualSpacing/>
      <w:jc w:val="center"/>
    </w:pPr>
    <w:rPr>
      <w:rFonts w:eastAsiaTheme="majorEastAsia"/>
      <w:b/>
      <w:bCs/>
      <w:spacing w:val="-10"/>
      <w:kern w:val="28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41F73"/>
    <w:rPr>
      <w:rFonts w:ascii="Courier New" w:eastAsiaTheme="majorEastAsia" w:hAnsi="Courier New" w:cs="Courier New"/>
      <w:b/>
      <w:bCs/>
      <w:spacing w:val="-10"/>
      <w:kern w:val="28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941F7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41F73"/>
  </w:style>
  <w:style w:type="paragraph" w:styleId="Piedepgina">
    <w:name w:val="footer"/>
    <w:basedOn w:val="Normal"/>
    <w:link w:val="PiedepginaCar"/>
    <w:uiPriority w:val="99"/>
    <w:unhideWhenUsed/>
    <w:rsid w:val="00941F7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41F73"/>
  </w:style>
  <w:style w:type="character" w:customStyle="1" w:styleId="Ttulo1Car">
    <w:name w:val="Título 1 Car"/>
    <w:basedOn w:val="Fuentedeprrafopredeter"/>
    <w:link w:val="Ttulo1"/>
    <w:uiPriority w:val="9"/>
    <w:rsid w:val="00941F73"/>
    <w:rPr>
      <w:rFonts w:ascii="Courier New" w:eastAsiaTheme="majorEastAsia" w:hAnsi="Courier New" w:cs="Courier New"/>
      <w:color w:val="000000" w:themeColor="text1"/>
      <w:sz w:val="32"/>
      <w:szCs w:val="32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41F73"/>
    <w:rPr>
      <w:rFonts w:ascii="Courier New" w:hAnsi="Courier New" w:cs="Courier New"/>
      <w:sz w:val="28"/>
      <w:szCs w:val="28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41F73"/>
    <w:rPr>
      <w:rFonts w:ascii="Courier New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941F7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B101D0"/>
    <w:pPr>
      <w:tabs>
        <w:tab w:val="right" w:leader="underscore" w:pos="8494"/>
      </w:tabs>
      <w:spacing w:before="120"/>
      <w:jc w:val="both"/>
    </w:pPr>
    <w:rPr>
      <w:rFonts w:asciiTheme="minorHAnsi" w:hAnsiTheme="minorHAnsi" w:cs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337EA5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337EA5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337EA5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545461"/>
    <w:rPr>
      <w:rFonts w:eastAsiaTheme="minorEastAsia"/>
      <w:sz w:val="22"/>
      <w:szCs w:val="22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5461"/>
    <w:rPr>
      <w:rFonts w:eastAsiaTheme="minorEastAsia"/>
      <w:sz w:val="22"/>
      <w:szCs w:val="2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D53FD2"/>
    <w:pPr>
      <w:spacing w:line="259" w:lineRule="auto"/>
      <w:outlineLvl w:val="9"/>
    </w:pPr>
    <w:rPr>
      <w:rFonts w:asciiTheme="majorHAnsi" w:hAnsiTheme="majorHAnsi" w:cstheme="majorBidi"/>
      <w:color w:val="2F5496" w:themeColor="accent1" w:themeShade="BF"/>
      <w:u w:val="none"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D53FD2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D53FD2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D53FD2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D53FD2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D53FD2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D53FD2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A6588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846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2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rive.google.com/drive/folders/1dx20QB7BQcDYYXLc6ogoyvvKIrmA5q3V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ownloads\Plantilla%20BBD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91C708-D92E-2F4D-8602-9C8B64C74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BBDD</Template>
  <TotalTime>208</TotalTime>
  <Pages>7</Pages>
  <Words>276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TERCER TRIMESTRE</vt:lpstr>
    </vt:vector>
  </TitlesOfParts>
  <Company>1ºDAW</Company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TERCER TRIMESTRE</dc:title>
  <dc:subject>BANCO</dc:subject>
  <dc:creator>Davidgs02 Davidgs02</dc:creator>
  <cp:keywords/>
  <dc:description/>
  <cp:lastModifiedBy>David González Sanz</cp:lastModifiedBy>
  <cp:revision>13</cp:revision>
  <cp:lastPrinted>2022-03-25T18:27:00Z</cp:lastPrinted>
  <dcterms:created xsi:type="dcterms:W3CDTF">2022-03-22T17:49:00Z</dcterms:created>
  <dcterms:modified xsi:type="dcterms:W3CDTF">2022-03-30T11:28:00Z</dcterms:modified>
  <cp:category>DAVID GONZALEZ SANZ</cp:category>
</cp:coreProperties>
</file>